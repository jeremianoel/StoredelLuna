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322DF7B1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2949ED98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2C79C3">
              <w:rPr>
                <w:rFonts w:ascii="Arial Narrow" w:hAnsi="Arial Narrow" w:cs="Tahoma"/>
                <w:sz w:val="36"/>
              </w:rPr>
              <w:t>COMP6176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6656A16" w14:textId="6100BC98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2C79C3">
              <w:rPr>
                <w:rFonts w:ascii="Arial Narrow" w:hAnsi="Arial Narrow" w:cs="Tahoma"/>
                <w:sz w:val="36"/>
              </w:rPr>
              <w:t>Human and Computer Interaction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05E76ED0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2C79C3">
              <w:rPr>
                <w:rFonts w:ascii="Arial" w:hAnsi="Arial" w:cs="Arial"/>
                <w:iCs/>
                <w:sz w:val="20"/>
                <w:szCs w:val="20"/>
              </w:rPr>
              <w:t>2020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2C79C3">
              <w:rPr>
                <w:rFonts w:ascii="Arial" w:hAnsi="Arial" w:cs="Arial"/>
                <w:iCs/>
                <w:sz w:val="20"/>
                <w:szCs w:val="20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3CB09747" w:rsidR="009F37DD" w:rsidRPr="00740F48" w:rsidRDefault="002C79C3" w:rsidP="002F11B8">
      <w:pPr>
        <w:spacing w:line="360" w:lineRule="auto"/>
        <w:ind w:firstLine="360"/>
        <w:rPr>
          <w:sz w:val="28"/>
          <w:szCs w:val="28"/>
        </w:rPr>
      </w:pPr>
      <w:r>
        <w:t>Store Del Luna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178C57D9" w:rsidR="00740F48" w:rsidRPr="009F37DD" w:rsidRDefault="00250A71" w:rsidP="00250A71">
      <w:pPr>
        <w:spacing w:line="360" w:lineRule="auto"/>
        <w:ind w:firstLine="360"/>
        <w:jc w:val="both"/>
      </w:pPr>
      <w:r>
        <w:t>Pada projek ini, kelompok kami membuat sebuah website Store Del Luna. Store Del Luna merupakan supplier merchandise dan album-album K-Pop yang terkenal. Pada website ini, user dapat membeli album-album dan merchandise dari artis K-Pop favorit mereka.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D4F41CF" w14:textId="649084E1" w:rsidR="00B2372A" w:rsidRPr="00BB46B9" w:rsidRDefault="00233EA2" w:rsidP="002F11B8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 w:rsidRPr="00233EA2">
        <w:rPr>
          <w:b/>
          <w:bCs/>
          <w:lang w:val="en-ID"/>
        </w:rPr>
        <w:t>Home</w:t>
      </w:r>
    </w:p>
    <w:p w14:paraId="1746A6B3" w14:textId="28E5B779" w:rsidR="00BB46B9" w:rsidRDefault="00BB46B9" w:rsidP="00BB46B9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F26924" wp14:editId="4F25B568">
            <wp:extent cx="6381750" cy="3629025"/>
            <wp:effectExtent l="0" t="0" r="0" b="952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5A07" w14:textId="2D32C04F" w:rsidR="00BB46B9" w:rsidRPr="00BB46B9" w:rsidRDefault="00BB46B9" w:rsidP="00BB46B9">
      <w:pPr>
        <w:spacing w:line="360" w:lineRule="auto"/>
        <w:ind w:firstLine="426"/>
        <w:jc w:val="both"/>
      </w:pPr>
      <w:r>
        <w:t xml:space="preserve">Pada page ini, user dijelaskan sedikit tentang </w:t>
      </w:r>
      <w:r w:rsidR="00DA7C22">
        <w:t xml:space="preserve">tujuan </w:t>
      </w:r>
      <w:r>
        <w:t>website ini. User juga dapat melihat product beberapa artist yang sedang best selling. Pada bagian footer, user dapat melihat akun facebook atau instagram dari Store Del Luna.</w:t>
      </w:r>
    </w:p>
    <w:p w14:paraId="62B239BD" w14:textId="1E773222" w:rsidR="00B2372A" w:rsidRPr="00BB46B9" w:rsidRDefault="00233EA2" w:rsidP="002F11B8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 w:rsidRPr="00233EA2">
        <w:rPr>
          <w:b/>
          <w:bCs/>
          <w:lang w:val="en-ID"/>
        </w:rPr>
        <w:lastRenderedPageBreak/>
        <w:t>Register</w:t>
      </w:r>
    </w:p>
    <w:p w14:paraId="5DCAF8D3" w14:textId="36234AD0" w:rsidR="00BB46B9" w:rsidRDefault="00BB46B9" w:rsidP="00BB46B9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55068A" wp14:editId="57A37DF0">
            <wp:extent cx="6410325" cy="3510280"/>
            <wp:effectExtent l="0" t="0" r="9525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D340" w14:textId="229A131D" w:rsidR="00BB46B9" w:rsidRPr="00BB46B9" w:rsidRDefault="00BB46B9" w:rsidP="007D63D4">
      <w:pPr>
        <w:spacing w:line="360" w:lineRule="auto"/>
        <w:ind w:firstLine="426"/>
        <w:jc w:val="both"/>
      </w:pPr>
      <w:r>
        <w:t xml:space="preserve">Pada page ini, user dapat melakukan </w:t>
      </w:r>
      <w:r w:rsidR="007D63D4">
        <w:t>registrasi akun supaya dapat membeli album ataupun merchandise.</w:t>
      </w:r>
    </w:p>
    <w:p w14:paraId="0B8F3D4A" w14:textId="46733CE3" w:rsidR="002F11B8" w:rsidRDefault="00233EA2" w:rsidP="002F11B8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 w:rsidRPr="00233EA2">
        <w:rPr>
          <w:b/>
          <w:bCs/>
        </w:rPr>
        <w:t>Testimonials</w:t>
      </w:r>
    </w:p>
    <w:p w14:paraId="4DF3B578" w14:textId="0AA17FAD" w:rsidR="007D63D4" w:rsidRDefault="007D63D4" w:rsidP="007D63D4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2A6F5B" wp14:editId="400E961C">
            <wp:extent cx="6438900" cy="340995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B89B" w14:textId="4354457A" w:rsidR="007D63D4" w:rsidRPr="007D63D4" w:rsidRDefault="007D63D4" w:rsidP="007D63D4">
      <w:pPr>
        <w:spacing w:line="360" w:lineRule="auto"/>
        <w:ind w:firstLine="426"/>
        <w:jc w:val="both"/>
      </w:pPr>
      <w:r>
        <w:t>Pada page ini , user dapat melihat testimoni dari user lainnya terhadap barang atau album yang mereka beli sebelumnya.</w:t>
      </w:r>
    </w:p>
    <w:p w14:paraId="3C6D48F0" w14:textId="0B4E3623" w:rsidR="00233EA2" w:rsidRDefault="00233EA2" w:rsidP="002F11B8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 w:rsidRPr="00233EA2">
        <w:rPr>
          <w:b/>
          <w:bCs/>
        </w:rPr>
        <w:lastRenderedPageBreak/>
        <w:t>Albums</w:t>
      </w:r>
    </w:p>
    <w:p w14:paraId="527F9CED" w14:textId="756F0CBB" w:rsidR="009F1CDA" w:rsidRDefault="009F1CDA" w:rsidP="009F1CDA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3CFED6" wp14:editId="0846021D">
            <wp:extent cx="6280785" cy="3467100"/>
            <wp:effectExtent l="0" t="0" r="5715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4750" w14:textId="72D7EDC8" w:rsidR="004C0C63" w:rsidRPr="004C0C63" w:rsidRDefault="004C0C63" w:rsidP="004C0C63">
      <w:pPr>
        <w:spacing w:line="360" w:lineRule="auto"/>
        <w:ind w:firstLine="284"/>
        <w:jc w:val="both"/>
      </w:pPr>
      <w:r>
        <w:t>Pada page ini, user dapat melihat beberapa album dari artis yang tersedia.</w:t>
      </w:r>
    </w:p>
    <w:p w14:paraId="507F50C6" w14:textId="5A425169" w:rsidR="00233EA2" w:rsidRDefault="00233EA2" w:rsidP="002F11B8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 w:rsidRPr="00233EA2">
        <w:rPr>
          <w:b/>
          <w:bCs/>
        </w:rPr>
        <w:t>Albums List</w:t>
      </w:r>
    </w:p>
    <w:p w14:paraId="3D3A1B69" w14:textId="617431F9" w:rsidR="004C0C63" w:rsidRDefault="004C0C63" w:rsidP="004C0C63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5A29E8" wp14:editId="540BBD90">
            <wp:extent cx="6280785" cy="3573145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68B" w14:textId="7779FA89" w:rsidR="004C0C63" w:rsidRDefault="004C0C63" w:rsidP="00375AE4">
      <w:pPr>
        <w:spacing w:line="360" w:lineRule="auto"/>
        <w:ind w:firstLine="284"/>
        <w:jc w:val="both"/>
      </w:pPr>
      <w:r>
        <w:t>Jika user memilih salah satu dari artis tersebut, akan ditampilkan list album seperti ini.</w:t>
      </w:r>
    </w:p>
    <w:p w14:paraId="1D8D5913" w14:textId="529EF8C1" w:rsidR="002842E1" w:rsidRDefault="002842E1" w:rsidP="004C0C63">
      <w:pPr>
        <w:spacing w:line="360" w:lineRule="auto"/>
      </w:pPr>
    </w:p>
    <w:p w14:paraId="37B9EF90" w14:textId="77777777" w:rsidR="002842E1" w:rsidRPr="004C0C63" w:rsidRDefault="002842E1" w:rsidP="004C0C63">
      <w:pPr>
        <w:spacing w:line="360" w:lineRule="auto"/>
      </w:pPr>
    </w:p>
    <w:p w14:paraId="5702F74E" w14:textId="73282CEB" w:rsidR="00233EA2" w:rsidRDefault="00233EA2" w:rsidP="002F11B8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 w:rsidRPr="00233EA2">
        <w:rPr>
          <w:b/>
          <w:bCs/>
        </w:rPr>
        <w:lastRenderedPageBreak/>
        <w:t>Merchandises</w:t>
      </w:r>
    </w:p>
    <w:p w14:paraId="675029C1" w14:textId="46682B71" w:rsidR="002842E1" w:rsidRDefault="002842E1" w:rsidP="002842E1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90A45B" wp14:editId="052DA7EC">
            <wp:extent cx="6280785" cy="3569335"/>
            <wp:effectExtent l="0" t="0" r="5715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6053" w14:textId="23EBDFB5" w:rsidR="002842E1" w:rsidRPr="002842E1" w:rsidRDefault="002842E1" w:rsidP="00375AE4">
      <w:pPr>
        <w:spacing w:line="360" w:lineRule="auto"/>
        <w:ind w:firstLine="426"/>
        <w:jc w:val="both"/>
      </w:pPr>
      <w:r>
        <w:t>Pada page ini, user dapat melihat beberapa merchandise dari artis yang tersedia.</w:t>
      </w:r>
    </w:p>
    <w:p w14:paraId="6C4A9501" w14:textId="2AF1DEFF" w:rsidR="00233EA2" w:rsidRDefault="00233EA2" w:rsidP="002F11B8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 w:rsidRPr="00233EA2">
        <w:rPr>
          <w:b/>
          <w:bCs/>
        </w:rPr>
        <w:t>Merchandises List</w:t>
      </w:r>
    </w:p>
    <w:p w14:paraId="1C04B7FA" w14:textId="4F17D33D" w:rsidR="002842E1" w:rsidRDefault="002842E1" w:rsidP="002842E1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F7D595" wp14:editId="219AEA36">
            <wp:extent cx="6280785" cy="3568700"/>
            <wp:effectExtent l="0" t="0" r="5715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AFCA" w14:textId="0E72A3D9" w:rsidR="002842E1" w:rsidRPr="002842E1" w:rsidRDefault="002842E1" w:rsidP="00375AE4">
      <w:pPr>
        <w:spacing w:line="360" w:lineRule="auto"/>
        <w:ind w:firstLine="426"/>
        <w:jc w:val="both"/>
      </w:pPr>
      <w:r>
        <w:t>Jika user memilih salah satu dari artis tersebut, akan ditampilkan list merchandise seperti ini.</w:t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Reference</w:t>
      </w:r>
    </w:p>
    <w:p w14:paraId="24D38D92" w14:textId="1BEED87D" w:rsidR="009F37DD" w:rsidRDefault="002C79C3" w:rsidP="002F11B8">
      <w:pPr>
        <w:pStyle w:val="ListParagraph"/>
        <w:numPr>
          <w:ilvl w:val="0"/>
          <w:numId w:val="21"/>
        </w:numPr>
        <w:spacing w:line="360" w:lineRule="auto"/>
      </w:pPr>
      <w:r>
        <w:t>Images</w:t>
      </w:r>
    </w:p>
    <w:p w14:paraId="413F2B1A" w14:textId="0ECFC59E" w:rsidR="00CC2278" w:rsidRDefault="0089690B" w:rsidP="00CC2278">
      <w:pPr>
        <w:spacing w:line="360" w:lineRule="auto"/>
      </w:pPr>
      <w:hyperlink r:id="rId16" w:history="1">
        <w:r w:rsidR="00BB2036" w:rsidRPr="006B65B0">
          <w:rPr>
            <w:rStyle w:val="Hyperlink"/>
          </w:rPr>
          <w:t>https://www.google.com/url?sa=i&amp;url=https%3A%2F%2Fwww.pramborsfm.com%2Fentertainment%2Fseluruh-member-bts-dikabarkan-akan-jalani-wamil-bersama-pada-2022&amp;psig=AOvVaw32Y5FYsijRRWXmjTj7Kyp3&amp;ust=1624167380592000&amp;source=images&amp;cd=vfe&amp;ved=0CAoQjRxqFwoTCPjjuZD9ovECFQAAAAAdAAAAABAY</w:t>
        </w:r>
      </w:hyperlink>
    </w:p>
    <w:p w14:paraId="2F656CE6" w14:textId="3161788C" w:rsidR="00CC2278" w:rsidRDefault="0089690B" w:rsidP="00CC2278">
      <w:pPr>
        <w:spacing w:line="360" w:lineRule="auto"/>
      </w:pPr>
      <w:hyperlink r:id="rId17" w:history="1">
        <w:r w:rsidR="00BB2036" w:rsidRPr="006B65B0">
          <w:rPr>
            <w:rStyle w:val="Hyperlink"/>
          </w:rPr>
          <w:t>https://www.google.com/url?sa=i&amp;url=https%3A%2F%2Fwww.suara.com%2Fentertainment%2F2020%2F06%2F01%2F164000%2Fkabar-baik-3-member-blackpink-siap-debut-solo-susul-jennie%3Fpage%3Dall&amp;psig=AOvVaw39YfCqP27XyeZtoynHG1x2&amp;ust=1624167456027000&amp;source=images&amp;cd=vfe&amp;ved=0CAoQjRxqFwoTCPjx77T9ovECFQAAAAAdAAAAABAD</w:t>
        </w:r>
      </w:hyperlink>
    </w:p>
    <w:p w14:paraId="610F6EF9" w14:textId="067BFC06" w:rsidR="00CC2278" w:rsidRDefault="0089690B" w:rsidP="00CC2278">
      <w:pPr>
        <w:spacing w:line="360" w:lineRule="auto"/>
      </w:pPr>
      <w:hyperlink r:id="rId18" w:history="1">
        <w:r w:rsidR="00BB2036" w:rsidRPr="006B65B0">
          <w:rPr>
            <w:rStyle w:val="Hyperlink"/>
          </w:rPr>
          <w:t>https://www.google.com/url?sa=i&amp;url=https%3A%2F%2Fkumparan.com%2Fberita-kpop%2Fexo-punya-sederet-reality-show-berikut-ini-sudah-nonton-1uOp2TYght1&amp;psig=AOvVaw2tdiH7Bhy36z5-0OlpEZ2O&amp;ust=1624167484749000&amp;source=images&amp;cd=vfe&amp;ved=0CAoQjRxqFwoTCNjevsP9ovECFQAAAAAdAAAAABAJ</w:t>
        </w:r>
      </w:hyperlink>
    </w:p>
    <w:p w14:paraId="1A1D3291" w14:textId="6DF85B65" w:rsidR="00CC2278" w:rsidRDefault="0089690B" w:rsidP="00CC2278">
      <w:pPr>
        <w:spacing w:line="360" w:lineRule="auto"/>
      </w:pPr>
      <w:hyperlink r:id="rId19" w:anchor="imgrc=hSxyesxb5XLffM" w:history="1">
        <w:r w:rsidR="00BB2036" w:rsidRPr="006B65B0">
          <w:rPr>
            <w:rStyle w:val="Hyperlink"/>
          </w:rPr>
          <w:t>https://www.google.com/search?q=blackpink+in+your+area&amp;safe=strict&amp;sxsrf=ALeKk0376B-5Ayy-jWOwtnhtudMwM1NGXw:1624113206288&amp;tbm=isch&amp;source=iu&amp;ictx=1&amp;fir=hSxyesxb5XLffM%252ChmJdMu3mcdxGaM%252C%252Fg%252F11fhvx8yr3&amp;vet=1&amp;usg=AI4_-kSHDwcfsbBYIs0z9eUF6WrgIjcTqg&amp;sa=X&amp;ved=2ahUKEwiY5_CV9aPxAhUHVH0KHckmCMsQ_B16BAgvEAI#imgrc=hSxyesxb5XLffM</w:t>
        </w:r>
      </w:hyperlink>
    </w:p>
    <w:p w14:paraId="6D29B43F" w14:textId="5F6EA785" w:rsidR="00CC2278" w:rsidRDefault="0089690B" w:rsidP="00CC2278">
      <w:pPr>
        <w:spacing w:line="360" w:lineRule="auto"/>
      </w:pPr>
      <w:hyperlink r:id="rId20" w:anchor="imgrc=hsjbDcC6fqji1M" w:history="1">
        <w:r w:rsidR="00BB2036" w:rsidRPr="006B65B0">
          <w:rPr>
            <w:rStyle w:val="Hyperlink"/>
          </w:rPr>
          <w:t>https://www.google.com/search?q=blackpink+square+two&amp;safe=strict&amp;sxsrf=ALeKk03fu4S9Givlp7T04n0yllXl5J2tOA:1624113259504&amp;tbm=isch&amp;source=iu&amp;ictx=1&amp;fir=hsjbDcC6fqji1M%252CwjCMZpiM4D835M%252C%252Fg%252F11c5g9tmkq&amp;vet=1&amp;usg=AI4_-kS141cZYPY90mXQbPY-7TvBEoE0QQ&amp;sa=X&amp;ved=2ahUKEwiTgqGv9aPxAhUZT30KHaVnDq8Q_B16BAgqEAI#imgrc=hsjbDcC6fqji1M</w:t>
        </w:r>
      </w:hyperlink>
    </w:p>
    <w:p w14:paraId="73F4D157" w14:textId="0FB3EA80" w:rsidR="00CC2278" w:rsidRDefault="0089690B" w:rsidP="00CC2278">
      <w:pPr>
        <w:spacing w:line="360" w:lineRule="auto"/>
      </w:pPr>
      <w:hyperlink r:id="rId21" w:history="1">
        <w:r w:rsidR="00BB2036" w:rsidRPr="006B65B0">
          <w:rPr>
            <w:rStyle w:val="Hyperlink"/>
          </w:rPr>
          <w:t>https://www.google.com/url?sa=i&amp;url=https%3A%2F%2Fwww.pinkvilla.com%2Fentertainment%2Fhollywood%2Fblackpink-album-lisa-ros-jisoo-and-jennies-debut-studio-album-release-date-552729&amp;psig=AOvVaw3FoYeqg0itEpDm_etMguds&amp;ust=1624199784314000&amp;source=images&amp;cd=vfe&amp;ved=0CAoQjRxqFwoTCJje_O71o_ECFQAAAAAdAAAAABAI</w:t>
        </w:r>
      </w:hyperlink>
    </w:p>
    <w:p w14:paraId="120FEB92" w14:textId="3EE840DC" w:rsidR="00CC2278" w:rsidRDefault="0089690B" w:rsidP="00CC2278">
      <w:pPr>
        <w:spacing w:line="360" w:lineRule="auto"/>
      </w:pPr>
      <w:hyperlink r:id="rId22" w:history="1">
        <w:r w:rsidR="00BB2036" w:rsidRPr="006B65B0">
          <w:rPr>
            <w:rStyle w:val="Hyperlink"/>
          </w:rPr>
          <w:t>https://www.google.com/url?sa=i&amp;url=https%3A%2F%2Fsoundcloud.com%2Fuser-680878453%2Fsets%2Ffull-album-blackpink-square&amp;psig=AOvVaw3xKX-m5VbYP3fA-W_OnORX&amp;ust=1624199862694000&amp;source=images&amp;cd=vfe&amp;ved=0CAoQjRxqFwoTCOifrZH2o_ECFQAAAAAdAAAAABAS</w:t>
        </w:r>
      </w:hyperlink>
    </w:p>
    <w:p w14:paraId="07CD0859" w14:textId="02B1D9D8" w:rsidR="00CC2278" w:rsidRDefault="0089690B" w:rsidP="00CC2278">
      <w:pPr>
        <w:spacing w:line="360" w:lineRule="auto"/>
      </w:pPr>
      <w:hyperlink r:id="rId23" w:history="1">
        <w:r w:rsidR="00BB2036" w:rsidRPr="006B65B0">
          <w:rPr>
            <w:rStyle w:val="Hyperlink"/>
          </w:rPr>
          <w:t>https://www.google.com/url?sa=i&amp;url=https%3A%2F%2Fblack-pink.fandom.com%2Fwiki%2FBLACKPINK_In_Your_Area_(album)&amp;psig=AOvVaw3xIo1Z1u_3S55CI5tW9D8L&amp;ust=1624199958431000&amp;source=images&amp;cd=vfe&amp;ved=0CAoQjRxqFwoTCIiv0r72o_ECFQAAAAAdAAAAABAD</w:t>
        </w:r>
      </w:hyperlink>
    </w:p>
    <w:p w14:paraId="5FC5FCAC" w14:textId="77040062" w:rsidR="00CC2278" w:rsidRDefault="0089690B" w:rsidP="00CC2278">
      <w:pPr>
        <w:spacing w:line="360" w:lineRule="auto"/>
      </w:pPr>
      <w:hyperlink r:id="rId24" w:history="1">
        <w:r w:rsidR="00BB2036" w:rsidRPr="006B65B0">
          <w:rPr>
            <w:rStyle w:val="Hyperlink"/>
          </w:rPr>
          <w:t>https://www.ranker.com/list/best-bts-albums/ranker-music</w:t>
        </w:r>
      </w:hyperlink>
    </w:p>
    <w:p w14:paraId="497B311E" w14:textId="30B0D291" w:rsidR="00CC2278" w:rsidRDefault="0089690B" w:rsidP="00CC2278">
      <w:pPr>
        <w:spacing w:line="360" w:lineRule="auto"/>
      </w:pPr>
      <w:hyperlink r:id="rId25" w:history="1">
        <w:r w:rsidR="00BB2036" w:rsidRPr="006B65B0">
          <w:rPr>
            <w:rStyle w:val="Hyperlink"/>
          </w:rPr>
          <w:t>https://www.google.com/url?sa=i&amp;url=https%3A%2F%2Fibighit.com%2Fbts%2Feng%2Fdiscography%2Fdetail%2Fdark_and_wild.php&amp;psig=AOvVaw0Fxp5yLEZCQESqWNZGHPdJ&amp;ust=1624202627019000&amp;source=images&amp;cd=vfe&amp;ved=0CAoQjRxqFwoTCPDHrriApPECFQAAAAAdAAAAABAJ</w:t>
        </w:r>
      </w:hyperlink>
    </w:p>
    <w:p w14:paraId="1618358D" w14:textId="2D1F9CCE" w:rsidR="00CC2278" w:rsidRDefault="0089690B" w:rsidP="00CC2278">
      <w:pPr>
        <w:spacing w:line="360" w:lineRule="auto"/>
      </w:pPr>
      <w:hyperlink r:id="rId26" w:history="1">
        <w:r w:rsidR="00BB2036" w:rsidRPr="006B65B0">
          <w:rPr>
            <w:rStyle w:val="Hyperlink"/>
          </w:rPr>
          <w:t>https://thebiaslist.com/2018/09/15/the-top-five-best-albums-by-exo/</w:t>
        </w:r>
      </w:hyperlink>
    </w:p>
    <w:p w14:paraId="3FB2FE33" w14:textId="201FC4D1" w:rsidR="00CC2278" w:rsidRDefault="0089690B" w:rsidP="00CC2278">
      <w:pPr>
        <w:spacing w:line="360" w:lineRule="auto"/>
      </w:pPr>
      <w:hyperlink r:id="rId27" w:history="1">
        <w:r w:rsidR="00BB2036" w:rsidRPr="006B65B0">
          <w:rPr>
            <w:rStyle w:val="Hyperlink"/>
          </w:rPr>
          <w:t>https://www.google.com/url?sa=i&amp;url=https%3A%2F%2Fhot.detik.com%2Fkpop%2Fd-4719960%2Ffakta-menarik-twice-yang-baru-luncurkan-lagu-feel-special&amp;psig=AOvVaw1Ac6sbe_LU31CD_eZ1pVY9&amp;ust=1624242585739000&amp;source=images&amp;cd=vfe&amp;ved=0CAoQjRxqFwoTCPi886SVpfECFQAAAAAdAAAAABAI</w:t>
        </w:r>
      </w:hyperlink>
    </w:p>
    <w:p w14:paraId="50CEBB13" w14:textId="340E9AD0" w:rsidR="00CC2278" w:rsidRDefault="0089690B" w:rsidP="00CC2278">
      <w:pPr>
        <w:spacing w:line="360" w:lineRule="auto"/>
      </w:pPr>
      <w:hyperlink r:id="rId28" w:history="1">
        <w:r w:rsidR="00BB2036" w:rsidRPr="006B65B0">
          <w:rPr>
            <w:rStyle w:val="Hyperlink"/>
          </w:rPr>
          <w:t>https://www.google.com/url?sa=i&amp;url=https%3A%2F%2Fbts.fandom.com%2Fwiki%2FSuga&amp;psig=AOvVaw1GoVlymnjvtXSOpmnGB5ju&amp;ust=1624242535961000&amp;source=images&amp;cd=vfe&amp;ved=0CAoQjRxqFwoTCKj6npyVpfECFQAAAAAdAAAAABAJ</w:t>
        </w:r>
      </w:hyperlink>
    </w:p>
    <w:p w14:paraId="25EBABDC" w14:textId="5A526F8F" w:rsidR="00CC2278" w:rsidRDefault="0089690B" w:rsidP="00CC2278">
      <w:pPr>
        <w:spacing w:line="360" w:lineRule="auto"/>
      </w:pPr>
      <w:hyperlink r:id="rId29" w:history="1">
        <w:r w:rsidR="00BB2036" w:rsidRPr="006B65B0">
          <w:rPr>
            <w:rStyle w:val="Hyperlink"/>
          </w:rPr>
          <w:t>https://www.google.com/url?sa=i&amp;url=https%3A%2F%2Fhot.liputan6.com%2Fread%2F3945514%2F5-fakta-menarik-red-velvet-yang-bakal-sapa-penggemar-indonesia-pekan-depan&amp;psig=AOvVaw1GGi7h21Wh_cvmjmd7-9UI&amp;ust=1624242510521000&amp;source=images&amp;cd=vfe&amp;ved=0CAoQjRxqFwoTCMil7IGVpfECFQAAAAAdAAAAABAT</w:t>
        </w:r>
      </w:hyperlink>
    </w:p>
    <w:p w14:paraId="5D2CD63C" w14:textId="3DC5DB08" w:rsidR="00CC2278" w:rsidRDefault="0089690B" w:rsidP="00CC2278">
      <w:pPr>
        <w:spacing w:line="360" w:lineRule="auto"/>
      </w:pPr>
      <w:hyperlink r:id="rId30" w:history="1">
        <w:r w:rsidR="00BB2036" w:rsidRPr="006B65B0">
          <w:rPr>
            <w:rStyle w:val="Hyperlink"/>
          </w:rPr>
          <w:t>https://www.google.com/url?sa=i&amp;url=https%3A%2F%2Fwww.pinterest.com%2Fpin%2F669066088367804877%2F&amp;psig=AOvVaw3GXdaqknSr6GBiPZanyUcz&amp;ust=1624242972384000&amp;source=images&amp;cd=vfe&amp;ved=0CAoQjRxqFwoTCMj38uKWpfECFQAAAAAdAAAAABAb</w:t>
        </w:r>
      </w:hyperlink>
    </w:p>
    <w:p w14:paraId="1C23A84C" w14:textId="227ED103" w:rsidR="00CC2278" w:rsidRDefault="0089690B" w:rsidP="00CC2278">
      <w:pPr>
        <w:spacing w:line="360" w:lineRule="auto"/>
      </w:pPr>
      <w:hyperlink r:id="rId31" w:history="1">
        <w:r w:rsidR="00BA3CE5" w:rsidRPr="006B65B0">
          <w:rPr>
            <w:rStyle w:val="Hyperlink"/>
          </w:rPr>
          <w:t>https://www.google.com/url?sa=i&amp;url=https%3A%2F%2Fwww.pinterest.com%2Fpin%2F575968239839156853%2F&amp;psig=AOvVaw3GXdaqknSr6GBiPZanyUcz&amp;ust=1624242972384000&amp;source=images&amp;cd=vfe&amp;ved=0CAoQjRxqFwoTCMj38uKWpfECFQAAAAAdAAAAABAh</w:t>
        </w:r>
      </w:hyperlink>
    </w:p>
    <w:p w14:paraId="1EFC1FB0" w14:textId="3D53CDF0" w:rsidR="00CC2278" w:rsidRDefault="0089690B" w:rsidP="00CC2278">
      <w:pPr>
        <w:spacing w:line="360" w:lineRule="auto"/>
      </w:pPr>
      <w:hyperlink r:id="rId32" w:history="1">
        <w:r w:rsidR="00BB2036" w:rsidRPr="006B65B0">
          <w:rPr>
            <w:rStyle w:val="Hyperlink"/>
          </w:rPr>
          <w:t>https://www.google.com/url?sa=i&amp;url=https%3A%2F%2Fredvelvet-jp.net%2Fen%2Fgoods%2Fdetail.php%3Fid%3D1001628&amp;psig=AOvVaw3GXdaqknSr6GBiPZanyUcz&amp;ust=1624242972384000&amp;source=images&amp;cd=vfe&amp;ved=0CAoQjRxqFwoTCMj38uKWpfECFQAAAAAdAAAAABAn</w:t>
        </w:r>
      </w:hyperlink>
    </w:p>
    <w:p w14:paraId="49585FA1" w14:textId="29871342" w:rsidR="00CC2278" w:rsidRDefault="0089690B" w:rsidP="00CC2278">
      <w:pPr>
        <w:spacing w:line="360" w:lineRule="auto"/>
      </w:pPr>
      <w:hyperlink r:id="rId33" w:history="1">
        <w:r w:rsidR="00BB2036" w:rsidRPr="006B65B0">
          <w:rPr>
            <w:rStyle w:val="Hyperlink"/>
          </w:rPr>
          <w:t>https://www.google.com/url?sa=i&amp;url=https%3A%2F%2Fshopee.co.id%2FEDDMAYR--Merchandise-Kaos-BTS-Suga--SUGAR-Oversized-T-Shirt-%2528Kaos-Min-Yoongi%2529-i.188297793.8236142596&amp;psig=AOvVaw1m_5veXu8LdiSH43cDJ_-M&amp;ust=1624242967387000&amp;source=images&amp;cd=vfe&amp;ved=0CAoQjRxqFwoTCMCJ-NSYpfECFQAAAAAdAAAAABAD</w:t>
        </w:r>
      </w:hyperlink>
    </w:p>
    <w:p w14:paraId="5E598245" w14:textId="09AB28D7" w:rsidR="00CC2278" w:rsidRDefault="0089690B" w:rsidP="00CC2278">
      <w:pPr>
        <w:spacing w:line="360" w:lineRule="auto"/>
      </w:pPr>
      <w:hyperlink r:id="rId34" w:history="1">
        <w:r w:rsidR="00BB2036" w:rsidRPr="006B65B0">
          <w:rPr>
            <w:rStyle w:val="Hyperlink"/>
          </w:rPr>
          <w:t>https://www.google.com/url?sa=i&amp;url=https%3A%2F%2Fbts-2020.blogspot.com%2F1971%2F01%2Fbts-hoodie-suga.html&amp;psig=AOvVaw1m_5veXu8LdiSH43cDJ_-M&amp;ust=1624242967387000&amp;source=images&amp;cd=vfe&amp;ved=0CAoQjRxqFwoTCMCJ-NSYpfECFQAAAAAdAAAAABAP</w:t>
        </w:r>
      </w:hyperlink>
    </w:p>
    <w:p w14:paraId="2AE788A7" w14:textId="459FF8F4" w:rsidR="00CC2278" w:rsidRDefault="0089690B" w:rsidP="00CC2278">
      <w:pPr>
        <w:spacing w:line="360" w:lineRule="auto"/>
      </w:pPr>
      <w:hyperlink r:id="rId35" w:history="1">
        <w:r w:rsidR="00BB2036" w:rsidRPr="006B65B0">
          <w:rPr>
            <w:rStyle w:val="Hyperlink"/>
          </w:rPr>
          <w:t>https://www.google.com/url?sa=i&amp;url=https%3A%2F%2Fwww.amazon.com%2FOfficial-Bangtan-Boys-Merchandise-Baseball%2Fdp%2FB0819VD5J7&amp;psig=AOvVaw1m_5veXu8LdiSH43cDJ_-M&amp;ust=1624242967387000&amp;source=images&amp;cd=vfe&amp;ved=0CAoQjRxqFwoTCMCJ-NSYpfECFQAAAAAdAAAAABAV</w:t>
        </w:r>
      </w:hyperlink>
    </w:p>
    <w:p w14:paraId="0F72449D" w14:textId="5040B979" w:rsidR="00CC2278" w:rsidRDefault="0089690B" w:rsidP="00CC2278">
      <w:pPr>
        <w:spacing w:line="360" w:lineRule="auto"/>
      </w:pPr>
      <w:hyperlink r:id="rId36" w:history="1">
        <w:r w:rsidR="00BB2036" w:rsidRPr="006B65B0">
          <w:rPr>
            <w:rStyle w:val="Hyperlink"/>
          </w:rPr>
          <w:t>https://www.google.com/url?sa=i&amp;url=https%3A%2F%2Fwww.aliexpress.com%2Fi%2F4000456587517.html&amp;psig=AOvVaw00n14U9wSY4deFsTb6znvK&amp;ust=1624243882158000&amp;source=images&amp;cd=vfe&amp;ved=0CAoQjRxqFwoTCMi_uY6apfECFQAAAAAdAAAAABAN</w:t>
        </w:r>
      </w:hyperlink>
    </w:p>
    <w:p w14:paraId="2DBEFBA0" w14:textId="5C1B8D7F" w:rsidR="00CC2278" w:rsidRDefault="0089690B" w:rsidP="00CC2278">
      <w:pPr>
        <w:spacing w:line="360" w:lineRule="auto"/>
      </w:pPr>
      <w:hyperlink r:id="rId37" w:history="1">
        <w:r w:rsidR="00BB2036" w:rsidRPr="006B65B0">
          <w:rPr>
            <w:rStyle w:val="Hyperlink"/>
          </w:rPr>
          <w:t>https://www.google.com/url?sa=i&amp;url=https%3A%2F%2Fwww.lazada.com.ph%2Fproducts%2Ftwice-jacket-with-hood-i604302824.html&amp;psig=AOvVaw2U7J5XE_3YYvCop-j6as3o&amp;ust=1624243919148000&amp;source=images&amp;cd=vfe&amp;ved=0CAoQjRxqFwoTCMDWkqKapfECFQAAAAAdAAAAABAD</w:t>
        </w:r>
      </w:hyperlink>
    </w:p>
    <w:p w14:paraId="1F65E768" w14:textId="7C366978" w:rsidR="00CC2278" w:rsidRPr="00682E72" w:rsidRDefault="0089690B" w:rsidP="00CC2278">
      <w:pPr>
        <w:spacing w:line="360" w:lineRule="auto"/>
      </w:pPr>
      <w:hyperlink r:id="rId38" w:history="1">
        <w:r w:rsidR="00BB2036" w:rsidRPr="006B65B0">
          <w:rPr>
            <w:rStyle w:val="Hyperlink"/>
          </w:rPr>
          <w:t>https://www.google.com/url?sa=i&amp;url=https%3A%2F%2Fshopee.co.id%2F%25F0%259F%2592%25AETWICE-bag-cartoon-Q-version-backpack-i.54798871.1501525450&amp;psig=AOvVaw31rKFDdSophtu_qHzUTUDc&amp;ust=1624243947844000&amp;source=images&amp;cd=vfe&amp;ved=0CAoQjRxqFwoTCIDL3a2apfECFQAAAAAdAAAAABAD</w:t>
        </w:r>
      </w:hyperlink>
    </w:p>
    <w:p w14:paraId="6F911C60" w14:textId="77777777" w:rsidR="00CC2278" w:rsidRDefault="002C79C3" w:rsidP="00CC2278">
      <w:pPr>
        <w:pStyle w:val="ListParagraph"/>
        <w:numPr>
          <w:ilvl w:val="0"/>
          <w:numId w:val="21"/>
        </w:numPr>
        <w:spacing w:line="360" w:lineRule="auto"/>
      </w:pPr>
      <w:r>
        <w:t>Font</w:t>
      </w:r>
    </w:p>
    <w:p w14:paraId="0A1CF03F" w14:textId="2440604A" w:rsidR="00CC2278" w:rsidRPr="00682E72" w:rsidRDefault="0089690B" w:rsidP="00CC2278">
      <w:pPr>
        <w:spacing w:line="360" w:lineRule="auto"/>
      </w:pPr>
      <w:hyperlink r:id="rId39" w:history="1">
        <w:r w:rsidR="00D14DD8" w:rsidRPr="006B65B0">
          <w:rPr>
            <w:rStyle w:val="Hyperlink"/>
          </w:rPr>
          <w:t>https://fonts.google.com/specimen/Poppins?query=poppins</w:t>
        </w:r>
      </w:hyperlink>
    </w:p>
    <w:p w14:paraId="707473ED" w14:textId="7173D7F2" w:rsid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4304C77" w14:textId="709BC5AD" w:rsidR="001A57DF" w:rsidRPr="00682E72" w:rsidRDefault="001A57DF" w:rsidP="001A57DF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 12 – PS01</w:t>
      </w:r>
    </w:p>
    <w:p w14:paraId="06460C66" w14:textId="15367CC1" w:rsidR="002F5E84" w:rsidRDefault="00A81038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1A57DF">
        <w:t>2301892925</w:t>
      </w:r>
      <w:r>
        <w:t>&gt; – &lt;</w:t>
      </w:r>
      <w:r w:rsidR="001A57DF" w:rsidRPr="001A57DF">
        <w:t>Jeremia Noel</w:t>
      </w:r>
      <w:r>
        <w:t>&gt;</w:t>
      </w:r>
    </w:p>
    <w:p w14:paraId="4DC65843" w14:textId="35E56137" w:rsidR="002F5E84" w:rsidRDefault="002F5E84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1A57DF" w:rsidRPr="001A57DF">
        <w:t xml:space="preserve"> 2301940880</w:t>
      </w:r>
      <w:r>
        <w:t>&gt; – &lt;</w:t>
      </w:r>
      <w:r w:rsidR="001A57DF" w:rsidRPr="001A57DF">
        <w:t xml:space="preserve"> Julian Jeremy Roberto Luntungan</w:t>
      </w:r>
      <w:r>
        <w:t>&gt;</w:t>
      </w:r>
    </w:p>
    <w:p w14:paraId="26DF70A3" w14:textId="580CF250" w:rsidR="00842715" w:rsidRPr="00682E72" w:rsidRDefault="002F5E84" w:rsidP="001A57DF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1A57DF" w:rsidRPr="001A57DF">
        <w:t xml:space="preserve"> 2301882376</w:t>
      </w:r>
      <w:r>
        <w:t>&gt; – &lt;</w:t>
      </w:r>
      <w:r w:rsidR="001A57DF" w:rsidRPr="001A57DF">
        <w:t xml:space="preserve"> Ray Rizy Yoseph</w:t>
      </w:r>
      <w:r>
        <w:t>&gt;</w:t>
      </w:r>
    </w:p>
    <w:sectPr w:rsidR="00842715" w:rsidRPr="00682E72" w:rsidSect="00DF2179">
      <w:headerReference w:type="default" r:id="rId40"/>
      <w:footerReference w:type="default" r:id="rId41"/>
      <w:headerReference w:type="first" r:id="rId42"/>
      <w:footerReference w:type="first" r:id="rId43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6310C" w14:textId="77777777" w:rsidR="0089690B" w:rsidRDefault="0089690B" w:rsidP="00273E4A">
      <w:r>
        <w:separator/>
      </w:r>
    </w:p>
  </w:endnote>
  <w:endnote w:type="continuationSeparator" w:id="0">
    <w:p w14:paraId="5C59BCA0" w14:textId="77777777" w:rsidR="0089690B" w:rsidRDefault="0089690B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981BD7" w14:textId="77777777" w:rsidR="0089690B" w:rsidRDefault="0089690B" w:rsidP="00273E4A">
      <w:r>
        <w:separator/>
      </w:r>
    </w:p>
  </w:footnote>
  <w:footnote w:type="continuationSeparator" w:id="0">
    <w:p w14:paraId="400E8827" w14:textId="77777777" w:rsidR="0089690B" w:rsidRDefault="0089690B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8"/>
  </w:num>
  <w:num w:numId="6">
    <w:abstractNumId w:val="12"/>
  </w:num>
  <w:num w:numId="7">
    <w:abstractNumId w:val="19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7"/>
  </w:num>
  <w:num w:numId="17">
    <w:abstractNumId w:val="1"/>
  </w:num>
  <w:num w:numId="18">
    <w:abstractNumId w:val="14"/>
  </w:num>
  <w:num w:numId="19">
    <w:abstractNumId w:val="5"/>
  </w:num>
  <w:num w:numId="20">
    <w:abstractNumId w:val="16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33BB7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E529A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A57DF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3EA2"/>
    <w:rsid w:val="00235C36"/>
    <w:rsid w:val="002376FA"/>
    <w:rsid w:val="002416CB"/>
    <w:rsid w:val="00247D65"/>
    <w:rsid w:val="00250A71"/>
    <w:rsid w:val="00255AB6"/>
    <w:rsid w:val="002616BD"/>
    <w:rsid w:val="002663F9"/>
    <w:rsid w:val="00270F50"/>
    <w:rsid w:val="00271651"/>
    <w:rsid w:val="00271DA0"/>
    <w:rsid w:val="00272EAA"/>
    <w:rsid w:val="00273E4A"/>
    <w:rsid w:val="00277AB5"/>
    <w:rsid w:val="00281799"/>
    <w:rsid w:val="00283D86"/>
    <w:rsid w:val="002841B3"/>
    <w:rsid w:val="002842E1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9C3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5AE4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C63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34AD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63D4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9690B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D301C"/>
    <w:rsid w:val="009E2512"/>
    <w:rsid w:val="009E29D9"/>
    <w:rsid w:val="009F1CDA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A3CE5"/>
    <w:rsid w:val="00BB2036"/>
    <w:rsid w:val="00BB24F6"/>
    <w:rsid w:val="00BB46B9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4EF3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2278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4DD8"/>
    <w:rsid w:val="00D166C1"/>
    <w:rsid w:val="00D22C95"/>
    <w:rsid w:val="00D30822"/>
    <w:rsid w:val="00D3685C"/>
    <w:rsid w:val="00D37E0D"/>
    <w:rsid w:val="00D42156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A7C22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CC2278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22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7D65"/>
    <w:rPr>
      <w:color w:val="3B435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google.com/url?sa=i&amp;url=https%3A%2F%2Fkumparan.com%2Fberita-kpop%2Fexo-punya-sederet-reality-show-berikut-ini-sudah-nonton-1uOp2TYght1&amp;psig=AOvVaw2tdiH7Bhy36z5-0OlpEZ2O&amp;ust=1624167484749000&amp;source=images&amp;cd=vfe&amp;ved=0CAoQjRxqFwoTCNjevsP9ovECFQAAAAAdAAAAABAJ" TargetMode="External"/><Relationship Id="rId26" Type="http://schemas.openxmlformats.org/officeDocument/2006/relationships/hyperlink" Target="https://thebiaslist.com/2018/09/15/the-top-five-best-albums-by-exo/" TargetMode="External"/><Relationship Id="rId39" Type="http://schemas.openxmlformats.org/officeDocument/2006/relationships/hyperlink" Target="https://fonts.google.com/specimen/Poppins?query=poppins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oogle.com/url?sa=i&amp;url=https%3A%2F%2Fwww.pinkvilla.com%2Fentertainment%2Fhollywood%2Fblackpink-album-lisa-ros-jisoo-and-jennies-debut-studio-album-release-date-552729&amp;psig=AOvVaw3FoYeqg0itEpDm_etMguds&amp;ust=1624199784314000&amp;source=images&amp;cd=vfe&amp;ved=0CAoQjRxqFwoTCJje_O71o_ECFQAAAAAdAAAAABAI" TargetMode="External"/><Relationship Id="rId34" Type="http://schemas.openxmlformats.org/officeDocument/2006/relationships/hyperlink" Target="https://www.google.com/url?sa=i&amp;url=https%3A%2F%2Fbts-2020.blogspot.com%2F1971%2F01%2Fbts-hoodie-suga.html&amp;psig=AOvVaw1m_5veXu8LdiSH43cDJ_-M&amp;ust=1624242967387000&amp;source=images&amp;cd=vfe&amp;ved=0CAoQjRxqFwoTCMCJ-NSYpfECFQAAAAAdAAAAABAP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google.com/url?sa=i&amp;url=https%3A%2F%2Fwww.suara.com%2Fentertainment%2F2020%2F06%2F01%2F164000%2Fkabar-baik-3-member-blackpink-siap-debut-solo-susul-jennie%3Fpage%3Dall&amp;psig=AOvVaw39YfCqP27XyeZtoynHG1x2&amp;ust=1624167456027000&amp;source=images&amp;cd=vfe&amp;ved=0CAoQjRxqFwoTCPjx77T9ovECFQAAAAAdAAAAABAD" TargetMode="External"/><Relationship Id="rId25" Type="http://schemas.openxmlformats.org/officeDocument/2006/relationships/hyperlink" Target="https://www.google.com/url?sa=i&amp;url=https%3A%2F%2Fibighit.com%2Fbts%2Feng%2Fdiscography%2Fdetail%2Fdark_and_wild.php&amp;psig=AOvVaw0Fxp5yLEZCQESqWNZGHPdJ&amp;ust=1624202627019000&amp;source=images&amp;cd=vfe&amp;ved=0CAoQjRxqFwoTCPDHrriApPECFQAAAAAdAAAAABAJ" TargetMode="External"/><Relationship Id="rId33" Type="http://schemas.openxmlformats.org/officeDocument/2006/relationships/hyperlink" Target="https://www.google.com/url?sa=i&amp;url=https%3A%2F%2Fshopee.co.id%2FEDDMAYR--Merchandise-Kaos-BTS-Suga--SUGAR-Oversized-T-Shirt-%2528Kaos-Min-Yoongi%2529-i.188297793.8236142596&amp;psig=AOvVaw1m_5veXu8LdiSH43cDJ_-M&amp;ust=1624242967387000&amp;source=images&amp;cd=vfe&amp;ved=0CAoQjRxqFwoTCMCJ-NSYpfECFQAAAAAdAAAAABAD" TargetMode="External"/><Relationship Id="rId38" Type="http://schemas.openxmlformats.org/officeDocument/2006/relationships/hyperlink" Target="https://www.google.com/url?sa=i&amp;url=https%3A%2F%2Fshopee.co.id%2F%25F0%259F%2592%25AETWICE-bag-cartoon-Q-version-backpack-i.54798871.1501525450&amp;psig=AOvVaw31rKFDdSophtu_qHzUTUDc&amp;ust=1624243947844000&amp;source=images&amp;cd=vfe&amp;ved=0CAoQjRxqFwoTCIDL3a2apfECFQAAAAAdAAAAABA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oogle.com/url?sa=i&amp;url=https%3A%2F%2Fwww.pramborsfm.com%2Fentertainment%2Fseluruh-member-bts-dikabarkan-akan-jalani-wamil-bersama-pada-2022&amp;psig=AOvVaw32Y5FYsijRRWXmjTj7Kyp3&amp;ust=1624167380592000&amp;source=images&amp;cd=vfe&amp;ved=0CAoQjRxqFwoTCPjjuZD9ovECFQAAAAAdAAAAABAY" TargetMode="External"/><Relationship Id="rId20" Type="http://schemas.openxmlformats.org/officeDocument/2006/relationships/hyperlink" Target="https://www.google.com/search?q=blackpink+square+two&amp;safe=strict&amp;sxsrf=ALeKk03fu4S9Givlp7T04n0yllXl5J2tOA:1624113259504&amp;tbm=isch&amp;source=iu&amp;ictx=1&amp;fir=hsjbDcC6fqji1M%252CwjCMZpiM4D835M%252C%252Fg%252F11c5g9tmkq&amp;vet=1&amp;usg=AI4_-kS141cZYPY90mXQbPY-7TvBEoE0QQ&amp;sa=X&amp;ved=2ahUKEwiTgqGv9aPxAhUZT30KHaVnDq8Q_B16BAgqEAI" TargetMode="External"/><Relationship Id="rId29" Type="http://schemas.openxmlformats.org/officeDocument/2006/relationships/hyperlink" Target="https://www.google.com/url?sa=i&amp;url=https%3A%2F%2Fhot.liputan6.com%2Fread%2F3945514%2F5-fakta-menarik-red-velvet-yang-bakal-sapa-penggemar-indonesia-pekan-depan&amp;psig=AOvVaw1GGi7h21Wh_cvmjmd7-9UI&amp;ust=1624242510521000&amp;source=images&amp;cd=vfe&amp;ved=0CAoQjRxqFwoTCMil7IGVpfECFQAAAAAdAAAAABAT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ranker.com/list/best-bts-albums/ranker-music" TargetMode="External"/><Relationship Id="rId32" Type="http://schemas.openxmlformats.org/officeDocument/2006/relationships/hyperlink" Target="https://www.google.com/url?sa=i&amp;url=https%3A%2F%2Fredvelvet-jp.net%2Fen%2Fgoods%2Fdetail.php%3Fid%3D1001628&amp;psig=AOvVaw3GXdaqknSr6GBiPZanyUcz&amp;ust=1624242972384000&amp;source=images&amp;cd=vfe&amp;ved=0CAoQjRxqFwoTCMj38uKWpfECFQAAAAAdAAAAABAn" TargetMode="External"/><Relationship Id="rId37" Type="http://schemas.openxmlformats.org/officeDocument/2006/relationships/hyperlink" Target="https://www.google.com/url?sa=i&amp;url=https%3A%2F%2Fwww.lazada.com.ph%2Fproducts%2Ftwice-jacket-with-hood-i604302824.html&amp;psig=AOvVaw2U7J5XE_3YYvCop-j6as3o&amp;ust=1624243919148000&amp;source=images&amp;cd=vfe&amp;ved=0CAoQjRxqFwoTCMDWkqKapfECFQAAAAAdAAAAABAD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oogle.com/url?sa=i&amp;url=https%3A%2F%2Fblack-pink.fandom.com%2Fwiki%2FBLACKPINK_In_Your_Area_(album)&amp;psig=AOvVaw3xIo1Z1u_3S55CI5tW9D8L&amp;ust=1624199958431000&amp;source=images&amp;cd=vfe&amp;ved=0CAoQjRxqFwoTCIiv0r72o_ECFQAAAAAdAAAAABAD" TargetMode="External"/><Relationship Id="rId28" Type="http://schemas.openxmlformats.org/officeDocument/2006/relationships/hyperlink" Target="https://www.google.com/url?sa=i&amp;url=https%3A%2F%2Fbts.fandom.com%2Fwiki%2FSuga&amp;psig=AOvVaw1GoVlymnjvtXSOpmnGB5ju&amp;ust=1624242535961000&amp;source=images&amp;cd=vfe&amp;ved=0CAoQjRxqFwoTCKj6npyVpfECFQAAAAAdAAAAABAJ" TargetMode="External"/><Relationship Id="rId36" Type="http://schemas.openxmlformats.org/officeDocument/2006/relationships/hyperlink" Target="https://www.google.com/url?sa=i&amp;url=https%3A%2F%2Fwww.aliexpress.com%2Fi%2F4000456587517.html&amp;psig=AOvVaw00n14U9wSY4deFsTb6znvK&amp;ust=1624243882158000&amp;source=images&amp;cd=vfe&amp;ved=0CAoQjRxqFwoTCMi_uY6apfECFQAAAAAdAAAAABAN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google.com/search?q=blackpink+in+your+area&amp;safe=strict&amp;sxsrf=ALeKk0376B-5Ayy-jWOwtnhtudMwM1NGXw:1624113206288&amp;tbm=isch&amp;source=iu&amp;ictx=1&amp;fir=hSxyesxb5XLffM%252ChmJdMu3mcdxGaM%252C%252Fg%252F11fhvx8yr3&amp;vet=1&amp;usg=AI4_-kSHDwcfsbBYIs0z9eUF6WrgIjcTqg&amp;sa=X&amp;ved=2ahUKEwiY5_CV9aPxAhUHVH0KHckmCMsQ_B16BAgvEAI" TargetMode="External"/><Relationship Id="rId31" Type="http://schemas.openxmlformats.org/officeDocument/2006/relationships/hyperlink" Target="https://www.google.com/url?sa=i&amp;url=https%3A%2F%2Fwww.pinterest.com%2Fpin%2F575968239839156853%2F&amp;psig=AOvVaw3GXdaqknSr6GBiPZanyUcz&amp;ust=1624242972384000&amp;source=images&amp;cd=vfe&amp;ved=0CAoQjRxqFwoTCMj38uKWpfECFQAAAAAdAAAAABAh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google.com/url?sa=i&amp;url=https%3A%2F%2Fsoundcloud.com%2Fuser-680878453%2Fsets%2Ffull-album-blackpink-square&amp;psig=AOvVaw3xKX-m5VbYP3fA-W_OnORX&amp;ust=1624199862694000&amp;source=images&amp;cd=vfe&amp;ved=0CAoQjRxqFwoTCOifrZH2o_ECFQAAAAAdAAAAABAS" TargetMode="External"/><Relationship Id="rId27" Type="http://schemas.openxmlformats.org/officeDocument/2006/relationships/hyperlink" Target="https://www.google.com/url?sa=i&amp;url=https%3A%2F%2Fhot.detik.com%2Fkpop%2Fd-4719960%2Ffakta-menarik-twice-yang-baru-luncurkan-lagu-feel-special&amp;psig=AOvVaw1Ac6sbe_LU31CD_eZ1pVY9&amp;ust=1624242585739000&amp;source=images&amp;cd=vfe&amp;ved=0CAoQjRxqFwoTCPi886SVpfECFQAAAAAdAAAAABAI" TargetMode="External"/><Relationship Id="rId30" Type="http://schemas.openxmlformats.org/officeDocument/2006/relationships/hyperlink" Target="https://www.google.com/url?sa=i&amp;url=https%3A%2F%2Fwww.pinterest.com%2Fpin%2F669066088367804877%2F&amp;psig=AOvVaw3GXdaqknSr6GBiPZanyUcz&amp;ust=1624242972384000&amp;source=images&amp;cd=vfe&amp;ved=0CAoQjRxqFwoTCMj38uKWpfECFQAAAAAdAAAAABAb" TargetMode="External"/><Relationship Id="rId35" Type="http://schemas.openxmlformats.org/officeDocument/2006/relationships/hyperlink" Target="https://www.google.com/url?sa=i&amp;url=https%3A%2F%2Fwww.amazon.com%2FOfficial-Bangtan-Boys-Merchandise-Baseball%2Fdp%2FB0819VD5J7&amp;psig=AOvVaw1m_5veXu8LdiSH43cDJ_-M&amp;ust=1624242967387000&amp;source=images&amp;cd=vfe&amp;ved=0CAoQjRxqFwoTCMCJ-NSYpfECFQAAAAAdAAAAABAV" TargetMode="External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202</TotalTime>
  <Pages>7</Pages>
  <Words>1958</Words>
  <Characters>11166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JEREMIA NOEL</cp:lastModifiedBy>
  <cp:revision>358</cp:revision>
  <dcterms:created xsi:type="dcterms:W3CDTF">2017-10-20T05:51:00Z</dcterms:created>
  <dcterms:modified xsi:type="dcterms:W3CDTF">2021-06-23T04:40:00Z</dcterms:modified>
</cp:coreProperties>
</file>